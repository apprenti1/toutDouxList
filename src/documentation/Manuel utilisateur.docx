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01"/>
        <w:gridCol w:w="7130"/>
        <w:gridCol w:w="1115"/>
      </w:tblGrid>
      <w:tr w:rsidR="005854DB" w:rsidRPr="00B74300" w14:paraId="61CF35A6" w14:textId="77777777" w:rsidTr="00362245">
        <w:trPr>
          <w:trHeight w:val="1152"/>
        </w:trPr>
        <w:tc>
          <w:tcPr>
            <w:tcW w:w="9746" w:type="dxa"/>
            <w:gridSpan w:val="3"/>
            <w:vAlign w:val="center"/>
          </w:tcPr>
          <w:p w14:paraId="70A4153A" w14:textId="1ACA0F8C" w:rsidR="005854DB" w:rsidRPr="00B74300" w:rsidRDefault="00EE0D84" w:rsidP="005854DB">
            <w:pPr>
              <w:pStyle w:val="Titre"/>
              <w:rPr>
                <w:noProof/>
              </w:rPr>
            </w:pPr>
            <w:sdt>
              <w:sdtPr>
                <w:rPr>
                  <w:noProof/>
                </w:rPr>
                <w:alias w:val="Titre"/>
                <w:tag w:val=""/>
                <w:id w:val="2016188051"/>
                <w:placeholder>
                  <w:docPart w:val="A84982613EED497CB21AFA440C91E9B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362245">
                  <w:rPr>
                    <w:noProof/>
                  </w:rPr>
                  <w:t>Documentation utilisateur</w:t>
                </w:r>
              </w:sdtContent>
            </w:sdt>
          </w:p>
        </w:tc>
      </w:tr>
      <w:tr w:rsidR="005854DB" w:rsidRPr="00B74300" w14:paraId="7FBB9517" w14:textId="77777777" w:rsidTr="00362245">
        <w:trPr>
          <w:trHeight w:val="144"/>
        </w:trPr>
        <w:tc>
          <w:tcPr>
            <w:tcW w:w="1501" w:type="dxa"/>
            <w:shd w:val="clear" w:color="auto" w:fill="auto"/>
          </w:tcPr>
          <w:p w14:paraId="654A0A94" w14:textId="77777777" w:rsidR="005854DB" w:rsidRPr="00B74300" w:rsidRDefault="005854DB" w:rsidP="00794847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7130" w:type="dxa"/>
            <w:shd w:val="clear" w:color="auto" w:fill="F0CDA1" w:themeFill="accent1"/>
            <w:vAlign w:val="center"/>
          </w:tcPr>
          <w:p w14:paraId="6484B178" w14:textId="77777777" w:rsidR="005854DB" w:rsidRPr="00B74300" w:rsidRDefault="005854DB" w:rsidP="00794847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1115" w:type="dxa"/>
            <w:shd w:val="clear" w:color="auto" w:fill="auto"/>
          </w:tcPr>
          <w:p w14:paraId="51994367" w14:textId="77777777" w:rsidR="005854DB" w:rsidRPr="00B74300" w:rsidRDefault="005854DB" w:rsidP="00794847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</w:tr>
      <w:tr w:rsidR="005854DB" w:rsidRPr="00B74300" w14:paraId="51B8790F" w14:textId="77777777" w:rsidTr="00362245">
        <w:trPr>
          <w:trHeight w:val="1332"/>
        </w:trPr>
        <w:tc>
          <w:tcPr>
            <w:tcW w:w="9746" w:type="dxa"/>
            <w:gridSpan w:val="3"/>
            <w:shd w:val="clear" w:color="auto" w:fill="auto"/>
          </w:tcPr>
          <w:sdt>
            <w:sdtPr>
              <w:rPr>
                <w:noProof/>
              </w:rPr>
              <w:alias w:val="Sous-titre"/>
              <w:tag w:val=""/>
              <w:id w:val="1073854703"/>
              <w:placeholder>
                <w:docPart w:val="3AE0827D610148B08B2E20E42685DB8C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5A5388EB" w14:textId="2FCC205C" w:rsidR="005854DB" w:rsidRPr="00B74300" w:rsidRDefault="00362245" w:rsidP="005854DB">
                <w:pPr>
                  <w:pStyle w:val="Sous-titre"/>
                  <w:rPr>
                    <w:noProof/>
                  </w:rPr>
                </w:pPr>
                <w:r>
                  <w:rPr>
                    <w:noProof/>
                  </w:rPr>
                  <w:t>ToutDouxList</w:t>
                </w:r>
              </w:p>
            </w:sdtContent>
          </w:sdt>
        </w:tc>
      </w:tr>
    </w:tbl>
    <w:p w14:paraId="2D091E8D" w14:textId="74110E2F" w:rsidR="00BD0C60" w:rsidRPr="00B74300" w:rsidRDefault="00362245" w:rsidP="005854DB">
      <w:pPr>
        <w:pStyle w:val="Titre1"/>
        <w:rPr>
          <w:noProof/>
        </w:rPr>
      </w:pPr>
      <w:r w:rsidRPr="00362245">
        <w:rPr>
          <w:noProof/>
        </w:rPr>
        <w:t>Inscription / Connexion :</w:t>
      </w:r>
    </w:p>
    <w:tbl>
      <w:tblPr>
        <w:tblpPr w:leftFromText="141" w:rightFromText="141" w:vertAnchor="text" w:tblpY="1"/>
        <w:tblOverlap w:val="never"/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685B4E" w:rsidRPr="00B74300" w14:paraId="55324F0B" w14:textId="77777777" w:rsidTr="00362245">
        <w:trPr>
          <w:trHeight w:val="297"/>
        </w:trPr>
        <w:tc>
          <w:tcPr>
            <w:tcW w:w="450" w:type="dxa"/>
          </w:tcPr>
          <w:p w14:paraId="51E5C27D" w14:textId="11459F1C" w:rsidR="00685B4E" w:rsidRPr="00B74300" w:rsidRDefault="00685B4E" w:rsidP="00362245">
            <w:pPr>
              <w:pStyle w:val="Casecocher"/>
              <w:rPr>
                <w:noProof/>
              </w:rPr>
            </w:pPr>
          </w:p>
        </w:tc>
        <w:tc>
          <w:tcPr>
            <w:tcW w:w="9331" w:type="dxa"/>
          </w:tcPr>
          <w:p w14:paraId="45E6826F" w14:textId="77777777" w:rsidR="00362245" w:rsidRDefault="00362245" w:rsidP="00362245">
            <w:pPr>
              <w:pStyle w:val="Listenumros"/>
              <w:numPr>
                <w:ilvl w:val="0"/>
                <w:numId w:val="0"/>
              </w:numPr>
              <w:rPr>
                <w:noProof/>
              </w:rPr>
            </w:pPr>
            <w:r w:rsidRPr="00362245">
              <w:rPr>
                <w:noProof/>
              </w:rPr>
              <w:t xml:space="preserve">L'application démarre sur la page de connexion où l'utilisateur doit entrer son email et son mot de passe. </w:t>
            </w:r>
          </w:p>
          <w:p w14:paraId="62C57F53" w14:textId="77777777" w:rsidR="00362245" w:rsidRDefault="00362245" w:rsidP="00362245">
            <w:pPr>
              <w:pStyle w:val="Listenumros"/>
              <w:numPr>
                <w:ilvl w:val="0"/>
                <w:numId w:val="0"/>
              </w:numPr>
              <w:rPr>
                <w:noProof/>
              </w:rPr>
            </w:pPr>
            <w:r w:rsidRPr="00362245">
              <w:rPr>
                <w:noProof/>
              </w:rPr>
              <w:t xml:space="preserve">Pour les nouveaux utilisateurs, il est possible de s'inscrire en cliquant sur « Sign up » et en fournissant nom, prénom, email et mot de passe. </w:t>
            </w:r>
          </w:p>
          <w:p w14:paraId="7663293F" w14:textId="3726B39E" w:rsidR="00685B4E" w:rsidRPr="00B74300" w:rsidRDefault="00362245" w:rsidP="00362245">
            <w:pPr>
              <w:pStyle w:val="Listenumros"/>
              <w:numPr>
                <w:ilvl w:val="0"/>
                <w:numId w:val="0"/>
              </w:numPr>
              <w:rPr>
                <w:noProof/>
              </w:rPr>
            </w:pPr>
            <w:r w:rsidRPr="00362245">
              <w:rPr>
                <w:noProof/>
              </w:rPr>
              <w:t>En cas de mot de passe oublié, une option permet d'envoyer un email de récupération du mot de passe.</w:t>
            </w:r>
          </w:p>
        </w:tc>
      </w:tr>
      <w:tr w:rsidR="00362245" w:rsidRPr="00B74300" w14:paraId="057877A0" w14:textId="77777777" w:rsidTr="00362245">
        <w:trPr>
          <w:gridAfter w:val="1"/>
          <w:wAfter w:w="9331" w:type="dxa"/>
        </w:trPr>
        <w:tc>
          <w:tcPr>
            <w:tcW w:w="450" w:type="dxa"/>
          </w:tcPr>
          <w:p w14:paraId="79AD13FD" w14:textId="77777777" w:rsidR="00362245" w:rsidRPr="00B74300" w:rsidRDefault="00362245" w:rsidP="00362245">
            <w:pPr>
              <w:pStyle w:val="Casecocher"/>
              <w:rPr>
                <w:noProof/>
              </w:rPr>
            </w:pPr>
          </w:p>
        </w:tc>
      </w:tr>
      <w:tr w:rsidR="00362245" w:rsidRPr="00B74300" w14:paraId="49A38114" w14:textId="77777777" w:rsidTr="00362245">
        <w:trPr>
          <w:gridAfter w:val="1"/>
          <w:wAfter w:w="9331" w:type="dxa"/>
        </w:trPr>
        <w:tc>
          <w:tcPr>
            <w:tcW w:w="450" w:type="dxa"/>
          </w:tcPr>
          <w:p w14:paraId="7991E693" w14:textId="77777777" w:rsidR="00362245" w:rsidRPr="00B74300" w:rsidRDefault="00362245" w:rsidP="00362245">
            <w:pPr>
              <w:pStyle w:val="Casecocher"/>
              <w:rPr>
                <w:noProof/>
              </w:rPr>
            </w:pPr>
          </w:p>
        </w:tc>
      </w:tr>
      <w:tr w:rsidR="00362245" w:rsidRPr="00B74300" w14:paraId="385BF598" w14:textId="77777777" w:rsidTr="00362245">
        <w:trPr>
          <w:gridAfter w:val="1"/>
          <w:wAfter w:w="9331" w:type="dxa"/>
          <w:trHeight w:val="270"/>
        </w:trPr>
        <w:tc>
          <w:tcPr>
            <w:tcW w:w="450" w:type="dxa"/>
          </w:tcPr>
          <w:p w14:paraId="209BBD4D" w14:textId="77777777" w:rsidR="00362245" w:rsidRPr="00B74300" w:rsidRDefault="00362245" w:rsidP="00362245">
            <w:pPr>
              <w:pStyle w:val="Casecocher"/>
              <w:rPr>
                <w:noProof/>
              </w:rPr>
            </w:pPr>
          </w:p>
        </w:tc>
      </w:tr>
    </w:tbl>
    <w:p w14:paraId="40DDC48B" w14:textId="2770C17A" w:rsidR="005854DB" w:rsidRPr="00B74300" w:rsidRDefault="005854DB" w:rsidP="005854DB">
      <w:pPr>
        <w:rPr>
          <w:noProof/>
        </w:rPr>
      </w:pPr>
    </w:p>
    <w:p w14:paraId="16C9CD48" w14:textId="15B40748" w:rsidR="00685B4E" w:rsidRPr="00B74300" w:rsidRDefault="00362245" w:rsidP="00685B4E">
      <w:pPr>
        <w:pStyle w:val="Titre1"/>
        <w:rPr>
          <w:noProof/>
        </w:rPr>
      </w:pPr>
      <w:r w:rsidRPr="00362245">
        <w:rPr>
          <w:noProof/>
        </w:rPr>
        <w:t>Création et Sélection de listes</w:t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A67285" w:rsidRPr="00B74300" w14:paraId="770FCE4D" w14:textId="77777777" w:rsidTr="000C770E">
        <w:trPr>
          <w:trHeight w:val="297"/>
        </w:trPr>
        <w:sdt>
          <w:sdtPr>
            <w:rPr>
              <w:noProof/>
            </w:rPr>
            <w:id w:val="-19181566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6D51341" w14:textId="77777777" w:rsidR="00A67285" w:rsidRPr="00B74300" w:rsidRDefault="00A67285" w:rsidP="00784AB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  <w:tc>
          <w:tcPr>
            <w:tcW w:w="9331" w:type="dxa"/>
          </w:tcPr>
          <w:p w14:paraId="57EB994D" w14:textId="77777777" w:rsidR="00362245" w:rsidRDefault="00362245" w:rsidP="00362245">
            <w:pPr>
              <w:pStyle w:val="Listenumros"/>
              <w:numPr>
                <w:ilvl w:val="0"/>
                <w:numId w:val="0"/>
              </w:numPr>
              <w:ind w:left="360"/>
              <w:rPr>
                <w:noProof/>
              </w:rPr>
            </w:pPr>
            <w:r>
              <w:rPr>
                <w:noProof/>
              </w:rPr>
              <w:t>Une fois connecté, l'utilisateur accède au menu principal permettant de visualiser et gérer ses listes de tâches. Les actions possibles sont :</w:t>
            </w:r>
          </w:p>
          <w:p w14:paraId="0464F5E5" w14:textId="77777777" w:rsidR="00362245" w:rsidRDefault="00362245" w:rsidP="00362245">
            <w:pPr>
              <w:pStyle w:val="Listenumros"/>
              <w:numPr>
                <w:ilvl w:val="0"/>
                <w:numId w:val="0"/>
              </w:numPr>
              <w:ind w:left="360" w:hanging="360"/>
              <w:rPr>
                <w:noProof/>
              </w:rPr>
            </w:pPr>
          </w:p>
          <w:p w14:paraId="3039FA48" w14:textId="77777777" w:rsidR="00362245" w:rsidRDefault="00362245" w:rsidP="00362245">
            <w:pPr>
              <w:pStyle w:val="Listenumros"/>
              <w:rPr>
                <w:noProof/>
              </w:rPr>
            </w:pPr>
            <w:r>
              <w:rPr>
                <w:noProof/>
              </w:rPr>
              <w:t>Créer une nouvelle liste</w:t>
            </w:r>
          </w:p>
          <w:p w14:paraId="191DC4C8" w14:textId="77777777" w:rsidR="00362245" w:rsidRDefault="00362245" w:rsidP="00362245">
            <w:pPr>
              <w:pStyle w:val="Listenumros"/>
              <w:rPr>
                <w:noProof/>
              </w:rPr>
            </w:pPr>
            <w:r>
              <w:rPr>
                <w:noProof/>
              </w:rPr>
              <w:t>Sélectionner une liste</w:t>
            </w:r>
          </w:p>
          <w:p w14:paraId="4750851F" w14:textId="7B80D950" w:rsidR="00A67285" w:rsidRPr="00B74300" w:rsidRDefault="00362245" w:rsidP="00362245">
            <w:pPr>
              <w:pStyle w:val="Listenumros"/>
              <w:rPr>
                <w:noProof/>
              </w:rPr>
            </w:pPr>
            <w:r>
              <w:rPr>
                <w:noProof/>
              </w:rPr>
              <w:t>Quitter l'application</w:t>
            </w:r>
          </w:p>
        </w:tc>
      </w:tr>
    </w:tbl>
    <w:p w14:paraId="6307FECC" w14:textId="77777777" w:rsidR="00685B4E" w:rsidRPr="00B74300" w:rsidRDefault="00685B4E" w:rsidP="005854DB">
      <w:pPr>
        <w:rPr>
          <w:noProof/>
        </w:rPr>
      </w:pPr>
    </w:p>
    <w:p w14:paraId="44C6B129" w14:textId="6C871056" w:rsidR="00685B4E" w:rsidRPr="00B74300" w:rsidRDefault="00362245" w:rsidP="009355C2">
      <w:pPr>
        <w:pStyle w:val="Titre1"/>
        <w:rPr>
          <w:noProof/>
        </w:rPr>
      </w:pPr>
      <w:r w:rsidRPr="00362245">
        <w:rPr>
          <w:noProof/>
        </w:rPr>
        <w:t>Gestion des listes</w:t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26"/>
        <w:gridCol w:w="9355"/>
      </w:tblGrid>
      <w:tr w:rsidR="00A67285" w:rsidRPr="00B74300" w14:paraId="4CDF7829" w14:textId="77777777" w:rsidTr="00362245">
        <w:trPr>
          <w:trHeight w:val="297"/>
        </w:trPr>
        <w:tc>
          <w:tcPr>
            <w:tcW w:w="426" w:type="dxa"/>
          </w:tcPr>
          <w:p w14:paraId="15875A59" w14:textId="6AF459B7" w:rsidR="00A67285" w:rsidRPr="00B74300" w:rsidRDefault="00A67285" w:rsidP="00784AB5">
            <w:pPr>
              <w:pStyle w:val="Casecocher"/>
              <w:rPr>
                <w:noProof/>
              </w:rPr>
            </w:pPr>
            <w:bookmarkStart w:id="0" w:name="_Hlk812648"/>
          </w:p>
        </w:tc>
        <w:tc>
          <w:tcPr>
            <w:tcW w:w="9355" w:type="dxa"/>
          </w:tcPr>
          <w:p w14:paraId="5216CEFE" w14:textId="77777777" w:rsidR="00362245" w:rsidRDefault="00362245" w:rsidP="00362245">
            <w:pPr>
              <w:pStyle w:val="Listenumros"/>
              <w:numPr>
                <w:ilvl w:val="0"/>
                <w:numId w:val="0"/>
              </w:numPr>
              <w:rPr>
                <w:noProof/>
              </w:rPr>
            </w:pPr>
            <w:r>
              <w:rPr>
                <w:noProof/>
              </w:rPr>
              <w:t>Après avoir sélectionné une liste, l'utilisateur accède au sous-menu de gestion de cette liste. Les options disponibles sont :</w:t>
            </w:r>
          </w:p>
          <w:p w14:paraId="500FC6EE" w14:textId="77777777" w:rsidR="00362245" w:rsidRDefault="00362245" w:rsidP="00362245">
            <w:pPr>
              <w:pStyle w:val="Listenumros"/>
              <w:numPr>
                <w:ilvl w:val="0"/>
                <w:numId w:val="0"/>
              </w:numPr>
              <w:ind w:left="360"/>
              <w:rPr>
                <w:noProof/>
              </w:rPr>
            </w:pPr>
          </w:p>
          <w:p w14:paraId="084F7E71" w14:textId="77777777" w:rsidR="00362245" w:rsidRDefault="00362245" w:rsidP="00362245">
            <w:pPr>
              <w:pStyle w:val="Listenumros"/>
              <w:numPr>
                <w:ilvl w:val="0"/>
                <w:numId w:val="46"/>
              </w:numPr>
              <w:rPr>
                <w:noProof/>
              </w:rPr>
            </w:pPr>
            <w:r>
              <w:rPr>
                <w:noProof/>
              </w:rPr>
              <w:t>Afficher la liste</w:t>
            </w:r>
          </w:p>
          <w:p w14:paraId="6CB270B1" w14:textId="77777777" w:rsidR="00362245" w:rsidRDefault="00362245" w:rsidP="00362245">
            <w:pPr>
              <w:pStyle w:val="Listenumros"/>
              <w:numPr>
                <w:ilvl w:val="0"/>
                <w:numId w:val="46"/>
              </w:numPr>
              <w:rPr>
                <w:noProof/>
              </w:rPr>
            </w:pPr>
            <w:r>
              <w:rPr>
                <w:noProof/>
              </w:rPr>
              <w:t>Modifier la liste (nom et description)</w:t>
            </w:r>
          </w:p>
          <w:p w14:paraId="149A269F" w14:textId="77777777" w:rsidR="00362245" w:rsidRDefault="00362245" w:rsidP="00362245">
            <w:pPr>
              <w:pStyle w:val="Listenumros"/>
              <w:numPr>
                <w:ilvl w:val="0"/>
                <w:numId w:val="46"/>
              </w:numPr>
              <w:rPr>
                <w:noProof/>
              </w:rPr>
            </w:pPr>
            <w:r>
              <w:rPr>
                <w:noProof/>
              </w:rPr>
              <w:t>Supprimer la liste</w:t>
            </w:r>
          </w:p>
          <w:p w14:paraId="78C86006" w14:textId="77777777" w:rsidR="00362245" w:rsidRDefault="00362245" w:rsidP="00362245">
            <w:pPr>
              <w:pStyle w:val="Listenumros"/>
              <w:numPr>
                <w:ilvl w:val="0"/>
                <w:numId w:val="46"/>
              </w:numPr>
              <w:rPr>
                <w:noProof/>
              </w:rPr>
            </w:pPr>
            <w:r>
              <w:rPr>
                <w:noProof/>
              </w:rPr>
              <w:t>Ajouter une tâche (nom, description et type)</w:t>
            </w:r>
          </w:p>
          <w:p w14:paraId="3A18C436" w14:textId="77777777" w:rsidR="00362245" w:rsidRDefault="00362245" w:rsidP="00362245">
            <w:pPr>
              <w:pStyle w:val="Listenumros"/>
              <w:numPr>
                <w:ilvl w:val="0"/>
                <w:numId w:val="46"/>
              </w:numPr>
              <w:rPr>
                <w:noProof/>
              </w:rPr>
            </w:pPr>
            <w:r>
              <w:rPr>
                <w:noProof/>
              </w:rPr>
              <w:lastRenderedPageBreak/>
              <w:t>Modifier une tâche (nom, description, statut et type)</w:t>
            </w:r>
          </w:p>
          <w:p w14:paraId="632C132C" w14:textId="77777777" w:rsidR="00362245" w:rsidRDefault="00362245" w:rsidP="00362245">
            <w:pPr>
              <w:pStyle w:val="Listenumros"/>
              <w:numPr>
                <w:ilvl w:val="0"/>
                <w:numId w:val="46"/>
              </w:numPr>
              <w:rPr>
                <w:noProof/>
              </w:rPr>
            </w:pPr>
            <w:r>
              <w:rPr>
                <w:noProof/>
              </w:rPr>
              <w:t>Supprimer une tâche</w:t>
            </w:r>
          </w:p>
          <w:p w14:paraId="2CE86ABC" w14:textId="77777777" w:rsidR="00362245" w:rsidRDefault="00362245" w:rsidP="00362245">
            <w:pPr>
              <w:pStyle w:val="Listenumros"/>
              <w:numPr>
                <w:ilvl w:val="0"/>
                <w:numId w:val="46"/>
              </w:numPr>
              <w:rPr>
                <w:noProof/>
              </w:rPr>
            </w:pPr>
            <w:r>
              <w:rPr>
                <w:noProof/>
              </w:rPr>
              <w:t>Ajouter un type (libellé et code couleur)</w:t>
            </w:r>
          </w:p>
          <w:p w14:paraId="6B53696A" w14:textId="77777777" w:rsidR="00362245" w:rsidRDefault="00362245" w:rsidP="00362245">
            <w:pPr>
              <w:pStyle w:val="Listenumros"/>
              <w:numPr>
                <w:ilvl w:val="0"/>
                <w:numId w:val="46"/>
              </w:numPr>
              <w:rPr>
                <w:noProof/>
              </w:rPr>
            </w:pPr>
            <w:r>
              <w:rPr>
                <w:noProof/>
              </w:rPr>
              <w:t>Modifier un type (libellé et code couleur)</w:t>
            </w:r>
          </w:p>
          <w:p w14:paraId="79FFED68" w14:textId="77777777" w:rsidR="00362245" w:rsidRDefault="00362245" w:rsidP="00362245">
            <w:pPr>
              <w:pStyle w:val="Listenumros"/>
              <w:numPr>
                <w:ilvl w:val="0"/>
                <w:numId w:val="46"/>
              </w:numPr>
              <w:rPr>
                <w:noProof/>
              </w:rPr>
            </w:pPr>
            <w:r>
              <w:rPr>
                <w:noProof/>
              </w:rPr>
              <w:t>Supprimer un type</w:t>
            </w:r>
          </w:p>
          <w:p w14:paraId="10C48B3A" w14:textId="6A43B02E" w:rsidR="00362245" w:rsidRDefault="00362245" w:rsidP="00362245">
            <w:pPr>
              <w:pStyle w:val="Listenumros"/>
              <w:numPr>
                <w:ilvl w:val="0"/>
                <w:numId w:val="46"/>
              </w:numPr>
              <w:rPr>
                <w:noProof/>
              </w:rPr>
            </w:pPr>
            <w:r>
              <w:rPr>
                <w:noProof/>
              </w:rPr>
              <w:t>Retour au menu principal</w:t>
            </w:r>
          </w:p>
          <w:p w14:paraId="04A1C3C1" w14:textId="14F80516" w:rsidR="00A67285" w:rsidRPr="00B74300" w:rsidRDefault="00362245" w:rsidP="00362245">
            <w:pPr>
              <w:pStyle w:val="Listenumros"/>
              <w:numPr>
                <w:ilvl w:val="0"/>
                <w:numId w:val="0"/>
              </w:numPr>
              <w:ind w:left="360"/>
              <w:rPr>
                <w:noProof/>
              </w:rPr>
            </w:pPr>
            <w:r w:rsidRPr="00362245">
              <w:rPr>
                <w:noProof/>
              </w:rPr>
              <w:t>L'option « Retour » permet de revenir au menu principal pour créer une nouvelle liste, sélectionner une autre liste ou quitter l'application.</w:t>
            </w:r>
          </w:p>
        </w:tc>
      </w:tr>
      <w:bookmarkEnd w:id="0"/>
    </w:tbl>
    <w:p w14:paraId="151F7677" w14:textId="77777777" w:rsidR="00685B4E" w:rsidRPr="00B74300" w:rsidRDefault="00685B4E" w:rsidP="00362245">
      <w:pPr>
        <w:pStyle w:val="Titre1"/>
        <w:rPr>
          <w:noProof/>
        </w:rPr>
      </w:pPr>
    </w:p>
    <w:sectPr w:rsidR="00685B4E" w:rsidRPr="00B74300" w:rsidSect="000C770E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3353F" w14:textId="77777777" w:rsidR="00362245" w:rsidRDefault="00362245" w:rsidP="005A20E2">
      <w:pPr>
        <w:spacing w:after="0"/>
      </w:pPr>
      <w:r>
        <w:separator/>
      </w:r>
    </w:p>
    <w:p w14:paraId="00BE81EA" w14:textId="77777777" w:rsidR="00362245" w:rsidRDefault="00362245"/>
    <w:p w14:paraId="278AA130" w14:textId="77777777" w:rsidR="00362245" w:rsidRDefault="00362245" w:rsidP="009B4773"/>
    <w:p w14:paraId="0C56643E" w14:textId="77777777" w:rsidR="00362245" w:rsidRDefault="00362245" w:rsidP="00513832"/>
  </w:endnote>
  <w:endnote w:type="continuationSeparator" w:id="0">
    <w:p w14:paraId="47C73E5C" w14:textId="77777777" w:rsidR="00362245" w:rsidRDefault="00362245" w:rsidP="005A20E2">
      <w:pPr>
        <w:spacing w:after="0"/>
      </w:pPr>
      <w:r>
        <w:continuationSeparator/>
      </w:r>
    </w:p>
    <w:p w14:paraId="41B029A3" w14:textId="77777777" w:rsidR="00362245" w:rsidRDefault="00362245"/>
    <w:p w14:paraId="1E3A205E" w14:textId="77777777" w:rsidR="00362245" w:rsidRDefault="00362245" w:rsidP="009B4773"/>
    <w:p w14:paraId="36F87AEF" w14:textId="77777777" w:rsidR="00362245" w:rsidRDefault="00362245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D9D84" w14:textId="77777777" w:rsidR="00B57756" w:rsidRPr="003639D2" w:rsidRDefault="00B57756" w:rsidP="003639D2">
    <w:pPr>
      <w:pStyle w:val="Pieddepage"/>
      <w:rPr>
        <w:noProof/>
      </w:rPr>
    </w:pPr>
    <w:r w:rsidRPr="003639D2">
      <w:rPr>
        <w:noProof/>
        <w:lang w:bidi="fr-FR"/>
      </w:rPr>
      <w:tab/>
    </w:r>
    <w:r w:rsidRPr="003639D2">
      <w:rPr>
        <w:noProof/>
        <w:lang w:bidi="fr-FR"/>
      </w:rPr>
      <w:fldChar w:fldCharType="begin"/>
    </w:r>
    <w:r w:rsidRPr="003639D2">
      <w:rPr>
        <w:noProof/>
        <w:lang w:bidi="fr-FR"/>
      </w:rPr>
      <w:instrText xml:space="preserve"> PAGE   \* MERGEFORMAT </w:instrText>
    </w:r>
    <w:r w:rsidRPr="003639D2">
      <w:rPr>
        <w:noProof/>
        <w:lang w:bidi="fr-FR"/>
      </w:rPr>
      <w:fldChar w:fldCharType="separate"/>
    </w:r>
    <w:r w:rsidR="00C92EF3">
      <w:rPr>
        <w:noProof/>
        <w:lang w:bidi="fr-FR"/>
      </w:rPr>
      <w:t>5</w:t>
    </w:r>
    <w:r w:rsidRPr="003639D2">
      <w:rPr>
        <w:noProof/>
        <w:lang w:bidi="fr-F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923B7" w14:textId="77777777" w:rsidR="005854DB" w:rsidRPr="00F8411A" w:rsidRDefault="005854DB" w:rsidP="005854DB">
    <w:pPr>
      <w:pStyle w:val="Pieddepage"/>
      <w:rPr>
        <w:noProof/>
      </w:rPr>
    </w:pPr>
    <w:r w:rsidRPr="00F8411A">
      <w:rPr>
        <w:noProof/>
        <w:lang w:bidi="fr-FR"/>
      </w:rPr>
      <w:tab/>
    </w:r>
    <w:r w:rsidRPr="00F8411A">
      <w:rPr>
        <w:noProof/>
        <w:lang w:bidi="fr-FR"/>
      </w:rPr>
      <w:fldChar w:fldCharType="begin"/>
    </w:r>
    <w:r w:rsidRPr="00F8411A">
      <w:rPr>
        <w:noProof/>
        <w:lang w:bidi="fr-FR"/>
      </w:rPr>
      <w:instrText xml:space="preserve"> PAGE   \* MERGEFORMAT </w:instrText>
    </w:r>
    <w:r w:rsidRPr="00F8411A">
      <w:rPr>
        <w:noProof/>
        <w:lang w:bidi="fr-FR"/>
      </w:rPr>
      <w:fldChar w:fldCharType="separate"/>
    </w:r>
    <w:r w:rsidR="00C92EF3">
      <w:rPr>
        <w:noProof/>
        <w:lang w:bidi="fr-FR"/>
      </w:rPr>
      <w:t>1</w:t>
    </w:r>
    <w:r w:rsidRPr="00F8411A">
      <w:rPr>
        <w:noProof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59AE6" w14:textId="77777777" w:rsidR="00362245" w:rsidRDefault="00362245" w:rsidP="005A20E2">
      <w:pPr>
        <w:spacing w:after="0"/>
      </w:pPr>
      <w:r>
        <w:separator/>
      </w:r>
    </w:p>
    <w:p w14:paraId="07344C3D" w14:textId="77777777" w:rsidR="00362245" w:rsidRDefault="00362245"/>
    <w:p w14:paraId="7C5D7C19" w14:textId="77777777" w:rsidR="00362245" w:rsidRDefault="00362245" w:rsidP="009B4773"/>
    <w:p w14:paraId="296ED746" w14:textId="77777777" w:rsidR="00362245" w:rsidRDefault="00362245" w:rsidP="00513832"/>
  </w:footnote>
  <w:footnote w:type="continuationSeparator" w:id="0">
    <w:p w14:paraId="2E631C92" w14:textId="77777777" w:rsidR="00362245" w:rsidRDefault="00362245" w:rsidP="005A20E2">
      <w:pPr>
        <w:spacing w:after="0"/>
      </w:pPr>
      <w:r>
        <w:continuationSeparator/>
      </w:r>
    </w:p>
    <w:p w14:paraId="2B4BC65C" w14:textId="77777777" w:rsidR="00362245" w:rsidRDefault="00362245"/>
    <w:p w14:paraId="15058F8A" w14:textId="77777777" w:rsidR="00362245" w:rsidRDefault="00362245" w:rsidP="009B4773"/>
    <w:p w14:paraId="11606BFD" w14:textId="77777777" w:rsidR="00362245" w:rsidRDefault="00362245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4283E" w14:textId="5DCB8770" w:rsidR="003639D2" w:rsidRPr="003639D2" w:rsidRDefault="00EE0D84" w:rsidP="003639D2">
    <w:pPr>
      <w:pStyle w:val="En-tte1"/>
      <w:rPr>
        <w:noProof/>
      </w:rPr>
    </w:pPr>
    <w:sdt>
      <w:sdtPr>
        <w:rPr>
          <w:noProof/>
        </w:rPr>
        <w:alias w:val="Titre"/>
        <w:tag w:val=""/>
        <w:id w:val="-611985797"/>
        <w:placeholder>
          <w:docPart w:val="5BBF6B5AFC0E4DB0A7BF9E09F571E70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362245">
          <w:rPr>
            <w:noProof/>
          </w:rPr>
          <w:t>Documentation utilisateur</w:t>
        </w:r>
      </w:sdtContent>
    </w:sdt>
  </w:p>
  <w:p w14:paraId="0448AA91" w14:textId="01430561" w:rsidR="005854DB" w:rsidRPr="005854DB" w:rsidRDefault="00EE0D84" w:rsidP="003D6AFD">
    <w:pPr>
      <w:pStyle w:val="En-tte"/>
      <w:rPr>
        <w:noProof/>
      </w:rPr>
    </w:pPr>
    <w:sdt>
      <w:sdtPr>
        <w:rPr>
          <w:noProof/>
        </w:rPr>
        <w:alias w:val="Sous-titre"/>
        <w:tag w:val=""/>
        <w:id w:val="-2023313307"/>
        <w:placeholder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362245">
          <w:rPr>
            <w:noProof/>
          </w:rPr>
          <w:t>ToutDouxList</w:t>
        </w:r>
      </w:sdtContent>
    </w:sdt>
    <w:r w:rsidR="003D6AFD" w:rsidRPr="003D6AFD">
      <w:rPr>
        <w:noProof/>
        <w:lang w:bidi="fr-FR"/>
      </w:rPr>
      <w:t xml:space="preserve"> </w:t>
    </w:r>
    <w:r w:rsidR="005854DB">
      <w:rPr>
        <w:noProof/>
        <w:lang w:bidi="fr-FR"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35908DBD" wp14:editId="059A58EA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Zone de texte 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E8950A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908DBD" id="_x0000_t202" coordsize="21600,21600" o:spt="202" path="m,l,21600r21600,l21600,xe">
              <v:stroke joinstyle="miter"/>
              <v:path gradientshapeok="t" o:connecttype="rect"/>
            </v:shapetype>
            <v:shape id="Zone de texte 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" fillcolor="#107082" stroked="f">
              <v:fill opacity="9766f"/>
              <v:textbox inset="20mm,8mm">
                <w:txbxContent>
                  <w:p w14:paraId="0FE8950A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120B7" w14:textId="77777777" w:rsidR="005854DB" w:rsidRDefault="005C7E0C" w:rsidP="00A67285">
    <w:pPr>
      <w:pStyle w:val="En-tte"/>
      <w:spacing w:after="0"/>
    </w:pPr>
    <w:r>
      <w:rPr>
        <w:noProof/>
        <w:lang w:bidi="fr-FR"/>
      </w:rPr>
      <w:drawing>
        <wp:anchor distT="0" distB="0" distL="114300" distR="114300" simplePos="0" relativeHeight="251698176" behindDoc="1" locked="0" layoutInCell="1" allowOverlap="1" wp14:anchorId="0D51C6E7" wp14:editId="154840BF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5" name="Image 5" descr="Groupe de personnes en train de discu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epuce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Pucedugraphique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Pucedugraphique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6228A1"/>
    <w:multiLevelType w:val="hybridMultilevel"/>
    <w:tmpl w:val="E452B1BE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2F059C5"/>
    <w:multiLevelType w:val="hybridMultilevel"/>
    <w:tmpl w:val="117894FC"/>
    <w:lvl w:ilvl="0" w:tplc="3060231A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1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277AFC"/>
    <w:multiLevelType w:val="hybridMultilevel"/>
    <w:tmpl w:val="251E707C"/>
    <w:lvl w:ilvl="0" w:tplc="C7BC33B2">
      <w:start w:val="1"/>
      <w:numFmt w:val="bullet"/>
      <w:pStyle w:val="Pucedugraphique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9448EF"/>
    <w:multiLevelType w:val="hybridMultilevel"/>
    <w:tmpl w:val="A92A2166"/>
    <w:lvl w:ilvl="0" w:tplc="A4583C36">
      <w:start w:val="1"/>
      <w:numFmt w:val="bullet"/>
      <w:pStyle w:val="Pucedugraphique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C1828"/>
    <w:multiLevelType w:val="multilevel"/>
    <w:tmpl w:val="00E80A22"/>
    <w:lvl w:ilvl="0">
      <w:start w:val="1"/>
      <w:numFmt w:val="decimal"/>
      <w:pStyle w:val="Listenumros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enumros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8866911">
    <w:abstractNumId w:val="28"/>
  </w:num>
  <w:num w:numId="2" w16cid:durableId="2025083931">
    <w:abstractNumId w:val="36"/>
  </w:num>
  <w:num w:numId="3" w16cid:durableId="409741978">
    <w:abstractNumId w:val="18"/>
  </w:num>
  <w:num w:numId="4" w16cid:durableId="1712848912">
    <w:abstractNumId w:val="26"/>
  </w:num>
  <w:num w:numId="5" w16cid:durableId="315650955">
    <w:abstractNumId w:val="15"/>
  </w:num>
  <w:num w:numId="6" w16cid:durableId="461653034">
    <w:abstractNumId w:val="9"/>
  </w:num>
  <w:num w:numId="7" w16cid:durableId="1546940180">
    <w:abstractNumId w:val="35"/>
  </w:num>
  <w:num w:numId="8" w16cid:durableId="1096443094">
    <w:abstractNumId w:val="14"/>
  </w:num>
  <w:num w:numId="9" w16cid:durableId="204490622">
    <w:abstractNumId w:val="37"/>
  </w:num>
  <w:num w:numId="10" w16cid:durableId="1769816307">
    <w:abstractNumId w:val="32"/>
  </w:num>
  <w:num w:numId="11" w16cid:durableId="1019045745">
    <w:abstractNumId w:val="4"/>
  </w:num>
  <w:num w:numId="12" w16cid:durableId="2133160754">
    <w:abstractNumId w:val="12"/>
  </w:num>
  <w:num w:numId="13" w16cid:durableId="556673136">
    <w:abstractNumId w:val="17"/>
  </w:num>
  <w:num w:numId="14" w16cid:durableId="342561639">
    <w:abstractNumId w:val="25"/>
  </w:num>
  <w:num w:numId="15" w16cid:durableId="2123569298">
    <w:abstractNumId w:val="21"/>
  </w:num>
  <w:num w:numId="16" w16cid:durableId="1314216178">
    <w:abstractNumId w:val="8"/>
  </w:num>
  <w:num w:numId="17" w16cid:durableId="864833694">
    <w:abstractNumId w:val="27"/>
  </w:num>
  <w:num w:numId="18" w16cid:durableId="498817190">
    <w:abstractNumId w:val="38"/>
  </w:num>
  <w:num w:numId="19" w16cid:durableId="28989874">
    <w:abstractNumId w:val="11"/>
  </w:num>
  <w:num w:numId="20" w16cid:durableId="1800223941">
    <w:abstractNumId w:val="30"/>
  </w:num>
  <w:num w:numId="21" w16cid:durableId="692540748">
    <w:abstractNumId w:val="13"/>
  </w:num>
  <w:num w:numId="22" w16cid:durableId="689143110">
    <w:abstractNumId w:val="22"/>
  </w:num>
  <w:num w:numId="23" w16cid:durableId="1643539869">
    <w:abstractNumId w:val="24"/>
  </w:num>
  <w:num w:numId="24" w16cid:durableId="792482579">
    <w:abstractNumId w:val="20"/>
  </w:num>
  <w:num w:numId="25" w16cid:durableId="179779555">
    <w:abstractNumId w:val="23"/>
  </w:num>
  <w:num w:numId="26" w16cid:durableId="859124741">
    <w:abstractNumId w:val="10"/>
  </w:num>
  <w:num w:numId="27" w16cid:durableId="1418290404">
    <w:abstractNumId w:val="33"/>
  </w:num>
  <w:num w:numId="28" w16cid:durableId="16473523">
    <w:abstractNumId w:val="16"/>
  </w:num>
  <w:num w:numId="29" w16cid:durableId="813527456">
    <w:abstractNumId w:val="6"/>
  </w:num>
  <w:num w:numId="30" w16cid:durableId="14600">
    <w:abstractNumId w:val="19"/>
  </w:num>
  <w:num w:numId="31" w16cid:durableId="1503623767">
    <w:abstractNumId w:val="5"/>
  </w:num>
  <w:num w:numId="32" w16cid:durableId="1695886484">
    <w:abstractNumId w:val="29"/>
  </w:num>
  <w:num w:numId="33" w16cid:durableId="1921283926">
    <w:abstractNumId w:val="31"/>
  </w:num>
  <w:num w:numId="34" w16cid:durableId="1599025735">
    <w:abstractNumId w:val="3"/>
  </w:num>
  <w:num w:numId="35" w16cid:durableId="2089694627">
    <w:abstractNumId w:val="1"/>
  </w:num>
  <w:num w:numId="36" w16cid:durableId="990208333">
    <w:abstractNumId w:val="2"/>
  </w:num>
  <w:num w:numId="37" w16cid:durableId="1107194597">
    <w:abstractNumId w:val="0"/>
  </w:num>
  <w:num w:numId="38" w16cid:durableId="1054163454">
    <w:abstractNumId w:val="34"/>
  </w:num>
  <w:num w:numId="39" w16cid:durableId="71285064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38513559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08056282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7313432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44666052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64612986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69450518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501166966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245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C770E"/>
    <w:rsid w:val="000E0979"/>
    <w:rsid w:val="000E1544"/>
    <w:rsid w:val="000F47C0"/>
    <w:rsid w:val="001155CE"/>
    <w:rsid w:val="001225D9"/>
    <w:rsid w:val="0012403E"/>
    <w:rsid w:val="00124370"/>
    <w:rsid w:val="00160392"/>
    <w:rsid w:val="00164319"/>
    <w:rsid w:val="001A5429"/>
    <w:rsid w:val="001D1C22"/>
    <w:rsid w:val="001E11F1"/>
    <w:rsid w:val="001E1E58"/>
    <w:rsid w:val="00206719"/>
    <w:rsid w:val="00207A17"/>
    <w:rsid w:val="00240312"/>
    <w:rsid w:val="00247B17"/>
    <w:rsid w:val="00252E4A"/>
    <w:rsid w:val="002642A8"/>
    <w:rsid w:val="002955AB"/>
    <w:rsid w:val="002A137B"/>
    <w:rsid w:val="0031130D"/>
    <w:rsid w:val="00314A6F"/>
    <w:rsid w:val="00334394"/>
    <w:rsid w:val="00347AF5"/>
    <w:rsid w:val="00360F98"/>
    <w:rsid w:val="00362245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A3B33"/>
    <w:rsid w:val="009A45A0"/>
    <w:rsid w:val="009B35B5"/>
    <w:rsid w:val="009B3A56"/>
    <w:rsid w:val="009B4773"/>
    <w:rsid w:val="009D2556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F4F"/>
    <w:rsid w:val="00B74300"/>
    <w:rsid w:val="00B7636D"/>
    <w:rsid w:val="00B80CF1"/>
    <w:rsid w:val="00BA2A38"/>
    <w:rsid w:val="00BA31C4"/>
    <w:rsid w:val="00BB02E6"/>
    <w:rsid w:val="00BD0C60"/>
    <w:rsid w:val="00C17BCF"/>
    <w:rsid w:val="00C26660"/>
    <w:rsid w:val="00C3246A"/>
    <w:rsid w:val="00C65564"/>
    <w:rsid w:val="00C92EF3"/>
    <w:rsid w:val="00CA61D8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18C6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EE0D84"/>
    <w:rsid w:val="00F217D3"/>
    <w:rsid w:val="00F33F5E"/>
    <w:rsid w:val="00F60840"/>
    <w:rsid w:val="00F75B86"/>
    <w:rsid w:val="00F77933"/>
    <w:rsid w:val="00F8411A"/>
    <w:rsid w:val="00FB1673"/>
    <w:rsid w:val="00FB315C"/>
    <w:rsid w:val="00FC1405"/>
    <w:rsid w:val="00FC6570"/>
    <w:rsid w:val="00FF0913"/>
    <w:rsid w:val="00FF4A6E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,"/>
  <w:listSeparator w:val=";"/>
  <w14:docId w14:val="72A385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300"/>
    <w:pPr>
      <w:spacing w:before="120" w:after="120" w:line="264" w:lineRule="auto"/>
    </w:pPr>
    <w:rPr>
      <w:color w:val="595959" w:themeColor="text1" w:themeTint="A6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B74300"/>
    <w:pPr>
      <w:keepNext/>
      <w:keepLines/>
      <w:pBdr>
        <w:bottom w:val="single" w:sz="24" w:space="4" w:color="F0CDA1" w:themeColor="accent1"/>
      </w:pBdr>
      <w:spacing w:before="240" w:line="240" w:lineRule="auto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En-tteCar">
    <w:name w:val="En-tête Car"/>
    <w:basedOn w:val="Policepardfaut"/>
    <w:link w:val="En-tte"/>
    <w:uiPriority w:val="99"/>
    <w:rsid w:val="00A67285"/>
    <w:rPr>
      <w:rFonts w:cstheme="minorHAnsi"/>
      <w:i/>
      <w:color w:val="331D01"/>
      <w:sz w:val="24"/>
    </w:rPr>
  </w:style>
  <w:style w:type="paragraph" w:styleId="Pieddepage">
    <w:name w:val="footer"/>
    <w:basedOn w:val="Normal"/>
    <w:link w:val="PieddepageC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PieddepageCar">
    <w:name w:val="Pied de page Car"/>
    <w:basedOn w:val="Policepardfaut"/>
    <w:link w:val="Pieddepage"/>
    <w:uiPriority w:val="99"/>
    <w:rsid w:val="005C7E0C"/>
    <w:rPr>
      <w:color w:val="595959" w:themeColor="text1" w:themeTint="A6"/>
      <w:sz w:val="18"/>
    </w:rPr>
  </w:style>
  <w:style w:type="character" w:styleId="Textedelespacerserv">
    <w:name w:val="Placeholder Text"/>
    <w:basedOn w:val="Policepardfaut"/>
    <w:uiPriority w:val="99"/>
    <w:semiHidden/>
    <w:rsid w:val="005A20E2"/>
    <w:rPr>
      <w:color w:val="808080"/>
    </w:rPr>
  </w:style>
  <w:style w:type="paragraph" w:styleId="Titre">
    <w:name w:val="Title"/>
    <w:basedOn w:val="Normal"/>
    <w:next w:val="Normal"/>
    <w:link w:val="TitreC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ous-titreCar">
    <w:name w:val="Sous-titre Car"/>
    <w:basedOn w:val="Policepardfaut"/>
    <w:link w:val="Sous-titr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Titre1Car">
    <w:name w:val="Titre 1 Car"/>
    <w:basedOn w:val="Policepardfaut"/>
    <w:link w:val="Titre1"/>
    <w:uiPriority w:val="9"/>
    <w:rsid w:val="00B74300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Pardfaut">
    <w:name w:val="Par défau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aragraphedeliste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Accentuationlgre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Accentuation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Accentuationintense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Grilledutableau">
    <w:name w:val="Table Grid"/>
    <w:basedOn w:val="Tableau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En-ttedetabledesmatires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M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Lienhypertexte">
    <w:name w:val="Hyperlink"/>
    <w:basedOn w:val="Policepardfaut"/>
    <w:uiPriority w:val="99"/>
    <w:semiHidden/>
    <w:rsid w:val="001E1E58"/>
    <w:rPr>
      <w:color w:val="000000" w:themeColor="hyperlink"/>
      <w:u w:val="single"/>
    </w:rPr>
  </w:style>
  <w:style w:type="paragraph" w:styleId="TM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Marquedecommentaire">
    <w:name w:val="annotation reference"/>
    <w:basedOn w:val="Policepardfaut"/>
    <w:uiPriority w:val="99"/>
    <w:semiHidden/>
    <w:unhideWhenUsed/>
    <w:rsid w:val="007C136F"/>
    <w:rPr>
      <w:sz w:val="16"/>
      <w:szCs w:val="16"/>
    </w:rPr>
  </w:style>
  <w:style w:type="paragraph" w:styleId="Sansinterligne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epuces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enumros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lev">
    <w:name w:val="Strong"/>
    <w:basedOn w:val="Policepardfaut"/>
    <w:uiPriority w:val="22"/>
    <w:semiHidden/>
    <w:qFormat/>
    <w:rsid w:val="00BA31C4"/>
    <w:rPr>
      <w:b/>
      <w:bCs/>
    </w:rPr>
  </w:style>
  <w:style w:type="character" w:customStyle="1" w:styleId="Gras">
    <w:name w:val="Gras"/>
    <w:uiPriority w:val="1"/>
    <w:semiHidden/>
    <w:qFormat/>
    <w:rsid w:val="00BA31C4"/>
    <w:rPr>
      <w:b/>
      <w:bCs/>
    </w:rPr>
  </w:style>
  <w:style w:type="paragraph" w:styleId="Listepuces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Titredugraphique1">
    <w:name w:val="Titre du graphique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itredugraphique2">
    <w:name w:val="Titre du graphique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itredugraphique3">
    <w:name w:val="Titre du graphique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itredugraphique4">
    <w:name w:val="Titre du graphique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Pucedugraphique">
    <w:name w:val="Puce du graphique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Pucedugraphique2">
    <w:name w:val="Puce du graphique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Pucedugraphique3">
    <w:name w:val="Puce du graphique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Pucedugraphique4">
    <w:name w:val="Puce du graphique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extedetableaugrandetaille">
    <w:name w:val="Texte de tableau grande taill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enumros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asecocher">
    <w:name w:val="Case à cocher"/>
    <w:basedOn w:val="Normal"/>
    <w:qFormat/>
    <w:rsid w:val="00A67285"/>
    <w:pPr>
      <w:spacing w:before="0" w:after="0"/>
    </w:pPr>
  </w:style>
  <w:style w:type="paragraph" w:customStyle="1" w:styleId="En-tte1">
    <w:name w:val="En-tête 1"/>
    <w:basedOn w:val="Normal"/>
    <w:next w:val="Normal"/>
    <w:link w:val="CaractreEn-tte1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CaractreEn-tte1">
    <w:name w:val="Caractère En-tête 1"/>
    <w:basedOn w:val="Policepardfaut"/>
    <w:link w:val="En-tte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5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gan\AppData\Roaming\Microsoft\Templates\Liste%20pour%20cr&#233;er%20sa%20petite%20entrepris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4982613EED497CB21AFA440C91E9B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6FEB77D-B769-4356-BE30-E3D079A99765}"/>
      </w:docPartPr>
      <w:docPartBody>
        <w:p w:rsidR="00000000" w:rsidRDefault="007C2F2F">
          <w:pPr>
            <w:pStyle w:val="A84982613EED497CB21AFA440C91E9B5"/>
          </w:pPr>
          <w:r w:rsidRPr="00B74300">
            <w:rPr>
              <w:noProof/>
              <w:lang w:bidi="fr-FR"/>
            </w:rPr>
            <w:t>AGENCE À DOMICILE</w:t>
          </w:r>
        </w:p>
      </w:docPartBody>
    </w:docPart>
    <w:docPart>
      <w:docPartPr>
        <w:name w:val="3AE0827D610148B08B2E20E42685DB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A082202-24CE-44BB-9930-8E68BB0D4B42}"/>
      </w:docPartPr>
      <w:docPartBody>
        <w:p w:rsidR="00000000" w:rsidRDefault="007C2F2F">
          <w:pPr>
            <w:pStyle w:val="3AE0827D610148B08B2E20E42685DB8C"/>
          </w:pPr>
          <w:r w:rsidRPr="00B74300">
            <w:rPr>
              <w:noProof/>
              <w:lang w:bidi="fr-FR"/>
            </w:rPr>
            <w:t>Liste de contrôle de démarrage</w:t>
          </w:r>
        </w:p>
      </w:docPartBody>
    </w:docPart>
    <w:docPart>
      <w:docPartPr>
        <w:name w:val="5BBF6B5AFC0E4DB0A7BF9E09F571E70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7EC77D-96F9-4197-B07D-0B4C61D3360A}"/>
      </w:docPartPr>
      <w:docPartBody>
        <w:p w:rsidR="00000000" w:rsidRDefault="007C2F2F">
          <w:pPr>
            <w:pStyle w:val="5BBF6B5AFC0E4DB0A7BF9E09F571E703"/>
          </w:pPr>
          <w:r w:rsidRPr="00B74300">
            <w:rPr>
              <w:noProof/>
              <w:lang w:bidi="fr-FR"/>
            </w:rPr>
            <w:t>Informez la presse locale ou régionale de votre ouverture ainsi que de la date de celle-ci.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84982613EED497CB21AFA440C91E9B5">
    <w:name w:val="A84982613EED497CB21AFA440C91E9B5"/>
  </w:style>
  <w:style w:type="paragraph" w:customStyle="1" w:styleId="3AE0827D610148B08B2E20E42685DB8C">
    <w:name w:val="3AE0827D610148B08B2E20E42685DB8C"/>
  </w:style>
  <w:style w:type="paragraph" w:customStyle="1" w:styleId="AB3D6F675C5D4467AECF01075805D893">
    <w:name w:val="AB3D6F675C5D4467AECF01075805D893"/>
  </w:style>
  <w:style w:type="paragraph" w:customStyle="1" w:styleId="11253EF61B844148990637314233531F">
    <w:name w:val="11253EF61B844148990637314233531F"/>
  </w:style>
  <w:style w:type="paragraph" w:customStyle="1" w:styleId="60FE6805B6EB4092A984350A189AD31D">
    <w:name w:val="60FE6805B6EB4092A984350A189AD31D"/>
  </w:style>
  <w:style w:type="paragraph" w:customStyle="1" w:styleId="8016619FD18547E194A0D69C92E3F0C0">
    <w:name w:val="8016619FD18547E194A0D69C92E3F0C0"/>
  </w:style>
  <w:style w:type="paragraph" w:customStyle="1" w:styleId="46F1F7A146944C01ADD66E4797C29F66">
    <w:name w:val="46F1F7A146944C01ADD66E4797C29F66"/>
  </w:style>
  <w:style w:type="paragraph" w:customStyle="1" w:styleId="FD69ED7BDB6D43BFAA24EAAD36BC287B">
    <w:name w:val="FD69ED7BDB6D43BFAA24EAAD36BC287B"/>
  </w:style>
  <w:style w:type="paragraph" w:customStyle="1" w:styleId="C0D6BA4307F54BB69041C012E31B9B8C">
    <w:name w:val="C0D6BA4307F54BB69041C012E31B9B8C"/>
  </w:style>
  <w:style w:type="paragraph" w:customStyle="1" w:styleId="833DA49A13AA46D4A943D55A4970D09E">
    <w:name w:val="833DA49A13AA46D4A943D55A4970D09E"/>
  </w:style>
  <w:style w:type="paragraph" w:customStyle="1" w:styleId="D5445F4A644A48868C3AB6D1F2B24454">
    <w:name w:val="D5445F4A644A48868C3AB6D1F2B24454"/>
  </w:style>
  <w:style w:type="paragraph" w:customStyle="1" w:styleId="7DE0D432E48F4971B4CA2525F660CA92">
    <w:name w:val="7DE0D432E48F4971B4CA2525F660CA92"/>
  </w:style>
  <w:style w:type="paragraph" w:customStyle="1" w:styleId="D5EBBAD7541E4F03A9716EA53B39B3B2">
    <w:name w:val="D5EBBAD7541E4F03A9716EA53B39B3B2"/>
  </w:style>
  <w:style w:type="paragraph" w:customStyle="1" w:styleId="C190219AD19642C784AB87111530CBCB">
    <w:name w:val="C190219AD19642C784AB87111530CBCB"/>
  </w:style>
  <w:style w:type="paragraph" w:customStyle="1" w:styleId="EDD7C15E256E47E18D331162E28A8599">
    <w:name w:val="EDD7C15E256E47E18D331162E28A8599"/>
  </w:style>
  <w:style w:type="paragraph" w:customStyle="1" w:styleId="71C385E7B1D843319CA9BA9829EA2EA4">
    <w:name w:val="71C385E7B1D843319CA9BA9829EA2EA4"/>
  </w:style>
  <w:style w:type="paragraph" w:customStyle="1" w:styleId="3E2AFD3A944246459166DE83041A8EC0">
    <w:name w:val="3E2AFD3A944246459166DE83041A8EC0"/>
  </w:style>
  <w:style w:type="paragraph" w:customStyle="1" w:styleId="37CE5CE4625849CD94D21F752852E182">
    <w:name w:val="37CE5CE4625849CD94D21F752852E182"/>
  </w:style>
  <w:style w:type="paragraph" w:customStyle="1" w:styleId="615B5AB88FC94499A23F506FCBBFE18C">
    <w:name w:val="615B5AB88FC94499A23F506FCBBFE18C"/>
  </w:style>
  <w:style w:type="paragraph" w:customStyle="1" w:styleId="0F2B172BA0C94FD69036AD2194971AAD">
    <w:name w:val="0F2B172BA0C94FD69036AD2194971AAD"/>
  </w:style>
  <w:style w:type="paragraph" w:customStyle="1" w:styleId="BDF48487854F4D7F92DCAAD8497893D0">
    <w:name w:val="BDF48487854F4D7F92DCAAD8497893D0"/>
  </w:style>
  <w:style w:type="paragraph" w:customStyle="1" w:styleId="C3261F26073F4FE9A798C0ECAEADD0F2">
    <w:name w:val="C3261F26073F4FE9A798C0ECAEADD0F2"/>
  </w:style>
  <w:style w:type="paragraph" w:customStyle="1" w:styleId="175897DDE86245D3B2AEEEF670A24961">
    <w:name w:val="175897DDE86245D3B2AEEEF670A24961"/>
  </w:style>
  <w:style w:type="paragraph" w:customStyle="1" w:styleId="DC94B4E3141A48B88B105331CA6840B6">
    <w:name w:val="DC94B4E3141A48B88B105331CA6840B6"/>
  </w:style>
  <w:style w:type="paragraph" w:customStyle="1" w:styleId="D28D8866C0DD45899A8E439231211A4E">
    <w:name w:val="D28D8866C0DD45899A8E439231211A4E"/>
  </w:style>
  <w:style w:type="paragraph" w:customStyle="1" w:styleId="1E6F85F87F024BEFABDE6EA035A82960">
    <w:name w:val="1E6F85F87F024BEFABDE6EA035A82960"/>
  </w:style>
  <w:style w:type="paragraph" w:customStyle="1" w:styleId="AF229BD7661A47F8B1A4ABA4320356A8">
    <w:name w:val="AF229BD7661A47F8B1A4ABA4320356A8"/>
  </w:style>
  <w:style w:type="paragraph" w:customStyle="1" w:styleId="311F499A1A384776A380E266A0023970">
    <w:name w:val="311F499A1A384776A380E266A0023970"/>
  </w:style>
  <w:style w:type="paragraph" w:customStyle="1" w:styleId="BF6CE4FA16BF450489CA2C3F19589028">
    <w:name w:val="BF6CE4FA16BF450489CA2C3F19589028"/>
  </w:style>
  <w:style w:type="paragraph" w:customStyle="1" w:styleId="05F802B291F0430991EE0C9D61628FE0">
    <w:name w:val="05F802B291F0430991EE0C9D61628FE0"/>
  </w:style>
  <w:style w:type="paragraph" w:customStyle="1" w:styleId="5C3AC1D4ACE34AB5AD1B1D182A3DECF2">
    <w:name w:val="5C3AC1D4ACE34AB5AD1B1D182A3DECF2"/>
  </w:style>
  <w:style w:type="paragraph" w:customStyle="1" w:styleId="7482B8F7D99C4D789AFAD98213777782">
    <w:name w:val="7482B8F7D99C4D789AFAD98213777782"/>
  </w:style>
  <w:style w:type="paragraph" w:customStyle="1" w:styleId="E3364E2486734001AF9B6E9CCB601458">
    <w:name w:val="E3364E2486734001AF9B6E9CCB601458"/>
  </w:style>
  <w:style w:type="paragraph" w:customStyle="1" w:styleId="B86F0C06432945D189C81D1B5F067782">
    <w:name w:val="B86F0C06432945D189C81D1B5F067782"/>
  </w:style>
  <w:style w:type="paragraph" w:customStyle="1" w:styleId="7CD91155876E44EE8B2251E6C7697AEC">
    <w:name w:val="7CD91155876E44EE8B2251E6C7697AEC"/>
  </w:style>
  <w:style w:type="paragraph" w:customStyle="1" w:styleId="643D5DDC09DD4A2A839A32B8C3835991">
    <w:name w:val="643D5DDC09DD4A2A839A32B8C3835991"/>
  </w:style>
  <w:style w:type="paragraph" w:customStyle="1" w:styleId="5F9583C3127C4C8FA86D70691B2AB122">
    <w:name w:val="5F9583C3127C4C8FA86D70691B2AB122"/>
  </w:style>
  <w:style w:type="paragraph" w:customStyle="1" w:styleId="3738B1D99C1C4073999D491014C42190">
    <w:name w:val="3738B1D99C1C4073999D491014C42190"/>
  </w:style>
  <w:style w:type="paragraph" w:customStyle="1" w:styleId="73FA006AB647486584C3B22250E02872">
    <w:name w:val="73FA006AB647486584C3B22250E02872"/>
  </w:style>
  <w:style w:type="paragraph" w:customStyle="1" w:styleId="E248F63811FB4A67AC970304BD0432E7">
    <w:name w:val="E248F63811FB4A67AC970304BD0432E7"/>
  </w:style>
  <w:style w:type="paragraph" w:customStyle="1" w:styleId="A639F097F4EE4C7482030C383EA62D8C">
    <w:name w:val="A639F097F4EE4C7482030C383EA62D8C"/>
  </w:style>
  <w:style w:type="paragraph" w:customStyle="1" w:styleId="0F22AB3EADB34EAABC2BDE881B3CDC11">
    <w:name w:val="0F22AB3EADB34EAABC2BDE881B3CDC11"/>
  </w:style>
  <w:style w:type="paragraph" w:customStyle="1" w:styleId="1C44B17231564143A33B8A8F444BF692">
    <w:name w:val="1C44B17231564143A33B8A8F444BF692"/>
  </w:style>
  <w:style w:type="paragraph" w:customStyle="1" w:styleId="EDAF03FA8BE94DFE86E1BABA472E1CCC">
    <w:name w:val="EDAF03FA8BE94DFE86E1BABA472E1CCC"/>
  </w:style>
  <w:style w:type="paragraph" w:customStyle="1" w:styleId="83280F2FDDF64A63A10E37C62A0B9F4B">
    <w:name w:val="83280F2FDDF64A63A10E37C62A0B9F4B"/>
  </w:style>
  <w:style w:type="paragraph" w:customStyle="1" w:styleId="DE1A81EBC1764FBBA49BE2E63ED68357">
    <w:name w:val="DE1A81EBC1764FBBA49BE2E63ED68357"/>
  </w:style>
  <w:style w:type="paragraph" w:customStyle="1" w:styleId="FDEF8E90B9ED4AD3A820B0359B4FE14F">
    <w:name w:val="FDEF8E90B9ED4AD3A820B0359B4FE14F"/>
  </w:style>
  <w:style w:type="paragraph" w:customStyle="1" w:styleId="59538864A4E944C8B722C9CAE9020EA8">
    <w:name w:val="59538864A4E944C8B722C9CAE9020EA8"/>
  </w:style>
  <w:style w:type="paragraph" w:customStyle="1" w:styleId="7220FF6309B94B0A8B1322996B9FB5DE">
    <w:name w:val="7220FF6309B94B0A8B1322996B9FB5DE"/>
  </w:style>
  <w:style w:type="paragraph" w:customStyle="1" w:styleId="277EB63D2CC74B9F8C7AA89459A1570D">
    <w:name w:val="277EB63D2CC74B9F8C7AA89459A1570D"/>
  </w:style>
  <w:style w:type="paragraph" w:customStyle="1" w:styleId="B36187265BF04C90945FF21B0046BD6A">
    <w:name w:val="B36187265BF04C90945FF21B0046BD6A"/>
  </w:style>
  <w:style w:type="paragraph" w:customStyle="1" w:styleId="BF281A12224942D9A2FFBE4DA4C93BAD">
    <w:name w:val="BF281A12224942D9A2FFBE4DA4C93BAD"/>
  </w:style>
  <w:style w:type="paragraph" w:customStyle="1" w:styleId="6BF08D3BBF8A42A988A2BFA711F4F1AC">
    <w:name w:val="6BF08D3BBF8A42A988A2BFA711F4F1AC"/>
  </w:style>
  <w:style w:type="paragraph" w:customStyle="1" w:styleId="F73310AF82584186882B79688465EC55">
    <w:name w:val="F73310AF82584186882B79688465EC55"/>
  </w:style>
  <w:style w:type="paragraph" w:customStyle="1" w:styleId="C9454B33AE9E41BEB73A99ADCDF63128">
    <w:name w:val="C9454B33AE9E41BEB73A99ADCDF63128"/>
  </w:style>
  <w:style w:type="paragraph" w:customStyle="1" w:styleId="8F5E603FCB2E4689A2EDCA3E00E176E6">
    <w:name w:val="8F5E603FCB2E4689A2EDCA3E00E176E6"/>
  </w:style>
  <w:style w:type="paragraph" w:customStyle="1" w:styleId="2AC97D3800314D769AD6D4C6989650FA">
    <w:name w:val="2AC97D3800314D769AD6D4C6989650FA"/>
  </w:style>
  <w:style w:type="paragraph" w:customStyle="1" w:styleId="DBA230D009B74A16AD0023E98E97DB2E">
    <w:name w:val="DBA230D009B74A16AD0023E98E97DB2E"/>
  </w:style>
  <w:style w:type="paragraph" w:customStyle="1" w:styleId="4C5861ED339447C687D4EB931C6C4A30">
    <w:name w:val="4C5861ED339447C687D4EB931C6C4A30"/>
  </w:style>
  <w:style w:type="paragraph" w:customStyle="1" w:styleId="3B628CB3C9E74E058A1B5E74B9B2320C">
    <w:name w:val="3B628CB3C9E74E058A1B5E74B9B2320C"/>
  </w:style>
  <w:style w:type="paragraph" w:customStyle="1" w:styleId="0B841BE612D543A4B05D39D4E0D7911B">
    <w:name w:val="0B841BE612D543A4B05D39D4E0D7911B"/>
  </w:style>
  <w:style w:type="paragraph" w:customStyle="1" w:styleId="711A8BE47D204FA796CA9607F3B3BB91">
    <w:name w:val="711A8BE47D204FA796CA9607F3B3BB91"/>
  </w:style>
  <w:style w:type="paragraph" w:customStyle="1" w:styleId="6C0572A746714D3A86C8D85D617B6CAE">
    <w:name w:val="6C0572A746714D3A86C8D85D617B6CAE"/>
  </w:style>
  <w:style w:type="paragraph" w:customStyle="1" w:styleId="A5FEFE0408854CBEADDDF883ADF16C42">
    <w:name w:val="A5FEFE0408854CBEADDDF883ADF16C42"/>
  </w:style>
  <w:style w:type="paragraph" w:customStyle="1" w:styleId="EBACF30E624D4E16852985F4AF7AE53C">
    <w:name w:val="EBACF30E624D4E16852985F4AF7AE53C"/>
  </w:style>
  <w:style w:type="paragraph" w:customStyle="1" w:styleId="2D3B0277068640A2A4C863B06A0431CC">
    <w:name w:val="2D3B0277068640A2A4C863B06A0431CC"/>
  </w:style>
  <w:style w:type="paragraph" w:customStyle="1" w:styleId="B37419A01FE94CDAB409AD867227A7B2">
    <w:name w:val="B37419A01FE94CDAB409AD867227A7B2"/>
  </w:style>
  <w:style w:type="paragraph" w:customStyle="1" w:styleId="245BD37946A540AD85EBACA291632343">
    <w:name w:val="245BD37946A540AD85EBACA291632343"/>
  </w:style>
  <w:style w:type="paragraph" w:customStyle="1" w:styleId="779E3CF2137540F69130CB728CB13D02">
    <w:name w:val="779E3CF2137540F69130CB728CB13D02"/>
  </w:style>
  <w:style w:type="paragraph" w:customStyle="1" w:styleId="EDAA39595380416BB638ABAD346B54FD">
    <w:name w:val="EDAA39595380416BB638ABAD346B54FD"/>
  </w:style>
  <w:style w:type="paragraph" w:customStyle="1" w:styleId="6A38286E7F464BB5B63DAAA2F0F2F18F">
    <w:name w:val="6A38286E7F464BB5B63DAAA2F0F2F18F"/>
  </w:style>
  <w:style w:type="paragraph" w:customStyle="1" w:styleId="A87FF808670C436C90602614B8CA164A">
    <w:name w:val="A87FF808670C436C90602614B8CA164A"/>
  </w:style>
  <w:style w:type="paragraph" w:customStyle="1" w:styleId="580DA2E0C18049BAB8A7E71405FB8B48">
    <w:name w:val="580DA2E0C18049BAB8A7E71405FB8B48"/>
  </w:style>
  <w:style w:type="paragraph" w:customStyle="1" w:styleId="E923425E659B44E3AC3D6FEAE40D18B2">
    <w:name w:val="E923425E659B44E3AC3D6FEAE40D18B2"/>
  </w:style>
  <w:style w:type="paragraph" w:customStyle="1" w:styleId="F91BB200DE904FDCBD8B89329CB0C17B">
    <w:name w:val="F91BB200DE904FDCBD8B89329CB0C17B"/>
  </w:style>
  <w:style w:type="paragraph" w:customStyle="1" w:styleId="B93F22E187344269AE955C14FB875E1A">
    <w:name w:val="B93F22E187344269AE955C14FB875E1A"/>
  </w:style>
  <w:style w:type="paragraph" w:customStyle="1" w:styleId="63BC9A32E3664CF0901ACA63F2FD77A8">
    <w:name w:val="63BC9A32E3664CF0901ACA63F2FD77A8"/>
  </w:style>
  <w:style w:type="paragraph" w:customStyle="1" w:styleId="EC0D0E4DE4F747E5BA8D807A0FDAFB54">
    <w:name w:val="EC0D0E4DE4F747E5BA8D807A0FDAFB54"/>
  </w:style>
  <w:style w:type="paragraph" w:customStyle="1" w:styleId="20E10DE6261245489F7E948CB7732E7D">
    <w:name w:val="20E10DE6261245489F7E948CB7732E7D"/>
  </w:style>
  <w:style w:type="paragraph" w:customStyle="1" w:styleId="903462C8E8B04CAB98CCC6F0F92EBE7A">
    <w:name w:val="903462C8E8B04CAB98CCC6F0F92EBE7A"/>
  </w:style>
  <w:style w:type="paragraph" w:customStyle="1" w:styleId="9CF12E838E1140F28D273A713F4D660F">
    <w:name w:val="9CF12E838E1140F28D273A713F4D660F"/>
  </w:style>
  <w:style w:type="paragraph" w:customStyle="1" w:styleId="04E98D7E29DB4F488F2948628B645979">
    <w:name w:val="04E98D7E29DB4F488F2948628B645979"/>
  </w:style>
  <w:style w:type="paragraph" w:customStyle="1" w:styleId="9D35BBD218084569B136376F60B8755D">
    <w:name w:val="9D35BBD218084569B136376F60B8755D"/>
  </w:style>
  <w:style w:type="paragraph" w:customStyle="1" w:styleId="295D6EAA5363478B9E1A9E723F04D5F2">
    <w:name w:val="295D6EAA5363478B9E1A9E723F04D5F2"/>
  </w:style>
  <w:style w:type="paragraph" w:customStyle="1" w:styleId="1A81FF20409C462A8F9B962B87436476">
    <w:name w:val="1A81FF20409C462A8F9B962B87436476"/>
  </w:style>
  <w:style w:type="paragraph" w:customStyle="1" w:styleId="E59AE2C69BF44961A2261E62F9520F2A">
    <w:name w:val="E59AE2C69BF44961A2261E62F9520F2A"/>
  </w:style>
  <w:style w:type="paragraph" w:customStyle="1" w:styleId="E913F08910ED4BE989336B5788201A3F">
    <w:name w:val="E913F08910ED4BE989336B5788201A3F"/>
  </w:style>
  <w:style w:type="paragraph" w:customStyle="1" w:styleId="9CF94D67104D47D98C5D34DFB351A787">
    <w:name w:val="9CF94D67104D47D98C5D34DFB351A787"/>
  </w:style>
  <w:style w:type="paragraph" w:customStyle="1" w:styleId="D8A22652BBC64A23917214E5DC30645A">
    <w:name w:val="D8A22652BBC64A23917214E5DC30645A"/>
  </w:style>
  <w:style w:type="paragraph" w:customStyle="1" w:styleId="86CCC6E67A8C447E9B113EF04A115CFC">
    <w:name w:val="86CCC6E67A8C447E9B113EF04A115CFC"/>
  </w:style>
  <w:style w:type="paragraph" w:customStyle="1" w:styleId="5BBF6B5AFC0E4DB0A7BF9E09F571E703">
    <w:name w:val="5BBF6B5AFC0E4DB0A7BF9E09F571E703"/>
  </w:style>
  <w:style w:type="paragraph" w:customStyle="1" w:styleId="3E5163CCAE98484E94E9FACA783AB168">
    <w:name w:val="3E5163CCAE98484E94E9FACA783AB168"/>
  </w:style>
  <w:style w:type="paragraph" w:customStyle="1" w:styleId="1999F2B96BAA4A2B97C26B82810C22BB">
    <w:name w:val="1999F2B96BAA4A2B97C26B82810C22BB"/>
  </w:style>
  <w:style w:type="paragraph" w:customStyle="1" w:styleId="DC71196F669A4614AA81FF872343EA23">
    <w:name w:val="DC71196F669A4614AA81FF872343EA23"/>
  </w:style>
  <w:style w:type="paragraph" w:customStyle="1" w:styleId="DA8BF7CAAB554E329ADC44376FA46FE7">
    <w:name w:val="DA8BF7CAAB554E329ADC44376FA46FE7"/>
  </w:style>
  <w:style w:type="paragraph" w:customStyle="1" w:styleId="7ADDD03A9C904750ABAD34B4F55755C9">
    <w:name w:val="7ADDD03A9C904750ABAD34B4F55755C9"/>
  </w:style>
  <w:style w:type="paragraph" w:customStyle="1" w:styleId="E1B31C4E5E6948489ED08C4948DE2817">
    <w:name w:val="E1B31C4E5E6948489ED08C4948DE2817"/>
  </w:style>
  <w:style w:type="paragraph" w:customStyle="1" w:styleId="C46DED247FC8401E98D579307318EBD7">
    <w:name w:val="C46DED247FC8401E98D579307318EB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MS Gothic"/>
        <a:cs typeface=""/>
      </a:majorFont>
      <a:minorFont>
        <a:latin typeface="Arial 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DCACE2E-A635-4BAF-9CB9-4DFFC14473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Liste pour créer sa petite entreprise</Template>
  <TotalTime>0</TotalTime>
  <Pages>2</Pages>
  <Words>214</Words>
  <Characters>1091</Characters>
  <Application>Microsoft Office Word</Application>
  <DocSecurity>0</DocSecurity>
  <Lines>24</Lines>
  <Paragraphs>16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utilisateur</dc:title>
  <dc:subject/>
  <dc:creator/>
  <cp:keywords/>
  <dc:description/>
  <cp:lastModifiedBy/>
  <cp:revision>1</cp:revision>
  <dcterms:created xsi:type="dcterms:W3CDTF">2023-03-21T14:21:00Z</dcterms:created>
  <dcterms:modified xsi:type="dcterms:W3CDTF">2023-03-21T14:33:00Z</dcterms:modified>
  <cp:contentStatus>ToutDouxList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5669741a-3f8d-4cb1-8c85-7c6e699004eb</vt:lpwstr>
  </property>
</Properties>
</file>